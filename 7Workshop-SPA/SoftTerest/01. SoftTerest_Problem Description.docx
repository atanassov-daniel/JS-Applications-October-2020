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281DCF28" w:rsidR="003D6334" w:rsidRPr="00125D48" w:rsidRDefault="00004A7E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app keeps </w:t>
      </w:r>
      <w:r w:rsidRPr="00125D48">
        <w:rPr>
          <w:b/>
          <w:noProof/>
          <w:lang w:val="bg-BG"/>
        </w:rPr>
        <w:t>users</w:t>
      </w:r>
      <w:r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409F36D3" w14:textId="731F1073" w:rsidR="002714FF" w:rsidRDefault="002714FF" w:rsidP="00D57DC8">
      <w:pPr>
        <w:rPr>
          <w:noProof/>
          <w:lang w:val="bg-BG"/>
        </w:rPr>
      </w:pPr>
    </w:p>
    <w:p w14:paraId="09C70637" w14:textId="77777777" w:rsidR="00BF2C6B" w:rsidRDefault="00BF2C6B" w:rsidP="00D57DC8">
      <w:pPr>
        <w:rPr>
          <w:noProof/>
          <w:lang w:val="bg-BG"/>
        </w:rPr>
      </w:pPr>
    </w:p>
    <w:p w14:paraId="4AFA1C96" w14:textId="08E6A3B7" w:rsidR="00AE4F9E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774504C1" w14:textId="77777777" w:rsidTr="00351DC7">
        <w:tc>
          <w:tcPr>
            <w:tcW w:w="1819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441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1A84E4AA" w14:textId="5F31FA70" w:rsidR="00172258" w:rsidRPr="0026785A" w:rsidRDefault="0026785A" w:rsidP="00351DC7">
            <w:pPr>
              <w:pStyle w:val="Code"/>
            </w:pPr>
            <w:r>
              <w:t>}]</w:t>
            </w:r>
          </w:p>
        </w:tc>
      </w:tr>
    </w:tbl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>
        <w:rPr>
          <w:noProof/>
        </w:rPr>
        <w:lastRenderedPageBreak/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  <w:bookmarkStart w:id="0" w:name="_GoBack"/>
      <w:bookmarkEnd w:id="0"/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42E8D3" w14:textId="77777777" w:rsidR="00E30E4C" w:rsidRDefault="00E30E4C" w:rsidP="004A2906">
      <w:pPr>
        <w:spacing w:before="0" w:after="0" w:line="240" w:lineRule="auto"/>
      </w:pPr>
      <w:r>
        <w:separator/>
      </w:r>
    </w:p>
  </w:endnote>
  <w:endnote w:type="continuationSeparator" w:id="0">
    <w:p w14:paraId="01661945" w14:textId="77777777" w:rsidR="00E30E4C" w:rsidRDefault="00E30E4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6D7D31D8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173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1733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6D7D31D8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173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1733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168853" w14:textId="77777777" w:rsidR="00E30E4C" w:rsidRDefault="00E30E4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D6242A8" w14:textId="77777777" w:rsidR="00E30E4C" w:rsidRDefault="00E30E4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1DC7"/>
    <w:rsid w:val="00355274"/>
    <w:rsid w:val="00365248"/>
    <w:rsid w:val="003722A4"/>
    <w:rsid w:val="00372C76"/>
    <w:rsid w:val="00373970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13A9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634C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062A0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1AA85-B835-4BCE-A30B-57E6CEC2C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37</TotalTime>
  <Pages>12</Pages>
  <Words>1016</Words>
  <Characters>5793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35</cp:revision>
  <dcterms:created xsi:type="dcterms:W3CDTF">2019-12-09T22:30:00Z</dcterms:created>
  <dcterms:modified xsi:type="dcterms:W3CDTF">2021-02-21T17:39:00Z</dcterms:modified>
</cp:coreProperties>
</file>
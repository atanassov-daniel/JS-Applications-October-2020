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281DCF28" w:rsidR="003D6334" w:rsidRPr="00125D48" w:rsidRDefault="00004A7E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app keeps </w:t>
      </w:r>
      <w:r w:rsidRPr="00125D48">
        <w:rPr>
          <w:b/>
          <w:noProof/>
          <w:lang w:val="bg-BG"/>
        </w:rPr>
        <w:t>users</w:t>
      </w:r>
      <w:r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409F36D3" w14:textId="731F1073" w:rsidR="002714FF" w:rsidRDefault="002714FF" w:rsidP="00D57DC8">
      <w:pPr>
        <w:rPr>
          <w:noProof/>
          <w:lang w:val="bg-BG"/>
        </w:rPr>
      </w:pPr>
    </w:p>
    <w:p w14:paraId="09C70637" w14:textId="77777777" w:rsidR="00BF2C6B" w:rsidRDefault="00BF2C6B" w:rsidP="00D57DC8">
      <w:pPr>
        <w:rPr>
          <w:noProof/>
          <w:lang w:val="bg-BG"/>
        </w:rPr>
      </w:pPr>
    </w:p>
    <w:p w14:paraId="4AFA1C96" w14:textId="08E6A3B7" w:rsidR="00AE4F9E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774504C1" w14:textId="77777777" w:rsidTr="00351DC7">
        <w:tc>
          <w:tcPr>
            <w:tcW w:w="1819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441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1A84E4AA" w14:textId="5F31FA70" w:rsidR="00172258" w:rsidRPr="0026785A" w:rsidRDefault="0026785A" w:rsidP="00351DC7">
            <w:pPr>
              <w:pStyle w:val="Code"/>
            </w:pPr>
            <w:r>
              <w:t>}]</w:t>
            </w:r>
          </w:p>
        </w:tc>
      </w:tr>
    </w:tbl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AC421D">
        <w:rPr>
          <w:noProof/>
          <w:highlight w:val="yellow"/>
        </w:rPr>
        <w:lastRenderedPageBreak/>
        <w:t>Dashboard</w:t>
      </w:r>
      <w:r w:rsidR="00DB030C" w:rsidRPr="00AC421D">
        <w:rPr>
          <w:noProof/>
          <w:highlight w:val="yellow"/>
          <w:lang w:val="bg-BG"/>
        </w:rPr>
        <w:t xml:space="preserve"> </w:t>
      </w:r>
      <w:r w:rsidR="0075753B" w:rsidRPr="00AC421D">
        <w:rPr>
          <w:noProof/>
          <w:highlight w:val="yellow"/>
          <w:lang w:val="bg-BG"/>
        </w:rPr>
        <w:t>(3</w:t>
      </w:r>
      <w:r w:rsidR="00CC4E0C" w:rsidRPr="00AC421D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 xml:space="preserve">. </w:t>
      </w:r>
      <w:r w:rsidR="00041302" w:rsidRPr="00520218">
        <w:rPr>
          <w:noProof/>
          <w:highlight w:val="yellow"/>
          <w:lang w:val="bg-BG"/>
        </w:rPr>
        <w:t>They should be able to see all created</w:t>
      </w:r>
      <w:r w:rsidR="00E467F8" w:rsidRPr="00520218">
        <w:rPr>
          <w:noProof/>
          <w:highlight w:val="yellow"/>
          <w:lang w:val="bg-BG"/>
        </w:rPr>
        <w:t xml:space="preserve"> </w:t>
      </w:r>
      <w:r w:rsidR="00355274" w:rsidRPr="00520218">
        <w:rPr>
          <w:noProof/>
          <w:highlight w:val="yellow"/>
        </w:rPr>
        <w:t>i</w:t>
      </w:r>
      <w:r w:rsidR="00050442" w:rsidRPr="00520218">
        <w:rPr>
          <w:noProof/>
          <w:highlight w:val="yellow"/>
          <w:lang w:val="bg-BG"/>
        </w:rPr>
        <w:t>deas</w:t>
      </w:r>
      <w:r w:rsidR="00041302" w:rsidRPr="00520218">
        <w:rPr>
          <w:noProof/>
          <w:highlight w:val="yellow"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2961796F">
            <wp:extent cx="905419" cy="710685"/>
            <wp:effectExtent l="19050" t="19050" r="28575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151" cy="71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520218">
        <w:rPr>
          <w:noProof/>
          <w:highlight w:val="yellow"/>
          <w:lang w:val="bg-BG"/>
        </w:rPr>
        <w:t xml:space="preserve">If there are </w:t>
      </w:r>
      <w:r w:rsidR="0067257D" w:rsidRPr="00520218">
        <w:rPr>
          <w:b/>
          <w:noProof/>
          <w:highlight w:val="yellow"/>
          <w:lang w:val="bg-BG"/>
        </w:rPr>
        <w:t>NO</w:t>
      </w:r>
      <w:r w:rsidR="0067257D" w:rsidRPr="00520218">
        <w:rPr>
          <w:noProof/>
          <w:highlight w:val="yellow"/>
          <w:lang w:val="bg-BG"/>
        </w:rPr>
        <w:t xml:space="preserve"> </w:t>
      </w:r>
      <w:r w:rsidR="00083D6E" w:rsidRPr="00520218">
        <w:rPr>
          <w:noProof/>
          <w:highlight w:val="yellow"/>
          <w:lang w:val="bg-BG"/>
        </w:rPr>
        <w:t>such</w:t>
      </w:r>
      <w:r w:rsidRPr="00520218">
        <w:rPr>
          <w:noProof/>
          <w:highlight w:val="yellow"/>
          <w:lang w:val="bg-BG"/>
        </w:rPr>
        <w:t xml:space="preserve"> </w:t>
      </w:r>
      <w:r w:rsidR="00050442" w:rsidRPr="00520218">
        <w:rPr>
          <w:noProof/>
          <w:highlight w:val="yellow"/>
          <w:lang w:val="bg-BG"/>
        </w:rPr>
        <w:t>ideas</w:t>
      </w:r>
      <w:r w:rsidR="00083D6E" w:rsidRPr="00520218">
        <w:rPr>
          <w:noProof/>
          <w:highlight w:val="yellow"/>
          <w:lang w:val="bg-BG"/>
        </w:rPr>
        <w:t xml:space="preserve">, </w:t>
      </w:r>
      <w:r w:rsidRPr="00520218">
        <w:rPr>
          <w:noProof/>
          <w:highlight w:val="yellow"/>
          <w:lang w:val="bg-BG"/>
        </w:rPr>
        <w:t>the following view</w:t>
      </w:r>
      <w:r w:rsidR="00083D6E" w:rsidRPr="00520218">
        <w:rPr>
          <w:noProof/>
          <w:highlight w:val="yellow"/>
          <w:lang w:val="bg-BG"/>
        </w:rPr>
        <w:t xml:space="preserve"> should be displayed</w:t>
      </w:r>
      <w:r w:rsidR="00496F39" w:rsidRPr="00520218">
        <w:rPr>
          <w:noProof/>
          <w:highlight w:val="yellow"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2635B74">
            <wp:extent cx="1296761" cy="272973"/>
            <wp:effectExtent l="19050" t="19050" r="1778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554" cy="288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38191E">
        <w:rPr>
          <w:noProof/>
          <w:highlight w:val="yellow"/>
        </w:rPr>
        <w:t>Create</w:t>
      </w:r>
      <w:r w:rsidR="00DB030C" w:rsidRPr="0038191E">
        <w:rPr>
          <w:noProof/>
          <w:highlight w:val="yellow"/>
          <w:lang w:val="bg-BG"/>
        </w:rPr>
        <w:t xml:space="preserve"> </w:t>
      </w:r>
      <w:r w:rsidR="008B0FB8" w:rsidRPr="0038191E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38191E">
        <w:rPr>
          <w:noProof/>
          <w:highlight w:val="yellow"/>
          <w:lang w:val="bg-BG"/>
        </w:rPr>
        <w:t xml:space="preserve">Clicking the </w:t>
      </w:r>
      <w:r w:rsidRPr="0038191E">
        <w:rPr>
          <w:bCs/>
          <w:noProof/>
          <w:highlight w:val="yellow"/>
          <w:lang w:val="bg-BG"/>
        </w:rPr>
        <w:t>[</w:t>
      </w:r>
      <w:r w:rsidR="00355274" w:rsidRPr="0038191E">
        <w:rPr>
          <w:rStyle w:val="CodeChar"/>
          <w:highlight w:val="yellow"/>
        </w:rPr>
        <w:t>Create</w:t>
      </w:r>
      <w:r w:rsidRPr="0038191E">
        <w:rPr>
          <w:bCs/>
          <w:noProof/>
          <w:highlight w:val="yellow"/>
          <w:lang w:val="bg-BG"/>
        </w:rPr>
        <w:t>]</w:t>
      </w:r>
      <w:r w:rsidRPr="0038191E">
        <w:rPr>
          <w:b/>
          <w:noProof/>
          <w:highlight w:val="yellow"/>
          <w:lang w:val="bg-BG"/>
        </w:rPr>
        <w:t xml:space="preserve"> link </w:t>
      </w:r>
      <w:r w:rsidRPr="0038191E">
        <w:rPr>
          <w:bCs/>
          <w:noProof/>
          <w:highlight w:val="yellow"/>
          <w:lang w:val="bg-BG"/>
        </w:rPr>
        <w:t>in the</w:t>
      </w:r>
      <w:r w:rsidRPr="0038191E">
        <w:rPr>
          <w:b/>
          <w:noProof/>
          <w:highlight w:val="yellow"/>
          <w:lang w:val="bg-BG"/>
        </w:rPr>
        <w:t xml:space="preserve"> NavBar</w:t>
      </w:r>
      <w:r w:rsidRPr="0038191E">
        <w:rPr>
          <w:noProof/>
          <w:highlight w:val="yellow"/>
          <w:lang w:val="bg-BG"/>
        </w:rPr>
        <w:t xml:space="preserve"> </w:t>
      </w:r>
      <w:r w:rsidR="005665E2" w:rsidRPr="0038191E">
        <w:rPr>
          <w:noProof/>
          <w:highlight w:val="yellow"/>
          <w:lang w:val="bg-BG"/>
        </w:rPr>
        <w:t xml:space="preserve">should </w:t>
      </w:r>
      <w:r w:rsidR="005665E2" w:rsidRPr="0038191E">
        <w:rPr>
          <w:b/>
          <w:bCs/>
          <w:noProof/>
          <w:highlight w:val="yellow"/>
          <w:lang w:val="bg-BG"/>
        </w:rPr>
        <w:t>display</w:t>
      </w:r>
      <w:r w:rsidR="005665E2" w:rsidRPr="0038191E">
        <w:rPr>
          <w:noProof/>
          <w:highlight w:val="yellow"/>
          <w:lang w:val="bg-BG"/>
        </w:rPr>
        <w:t xml:space="preserve"> the </w:t>
      </w:r>
      <w:r w:rsidR="00192B1B" w:rsidRPr="0038191E">
        <w:rPr>
          <w:rStyle w:val="CodeChar"/>
          <w:highlight w:val="yellow"/>
        </w:rPr>
        <w:t xml:space="preserve">Create </w:t>
      </w:r>
      <w:r w:rsidR="00355274" w:rsidRPr="0038191E">
        <w:rPr>
          <w:rStyle w:val="CodeChar"/>
          <w:highlight w:val="yellow"/>
        </w:rPr>
        <w:t>page</w:t>
      </w:r>
      <w:r w:rsidR="00D13C3F" w:rsidRPr="0038191E">
        <w:rPr>
          <w:noProof/>
          <w:highlight w:val="yellow"/>
          <w:lang w:val="bg-BG"/>
        </w:rPr>
        <w:t>.</w:t>
      </w:r>
    </w:p>
    <w:p w14:paraId="5282B2B2" w14:textId="1FC97EC6" w:rsidR="00D13C3F" w:rsidRPr="006322FF" w:rsidRDefault="00355274" w:rsidP="008C7901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</w:rPr>
        <w:t xml:space="preserve">(Bonus) </w:t>
      </w:r>
      <w:r w:rsidR="00D13C3F" w:rsidRPr="006322FF">
        <w:rPr>
          <w:noProof/>
          <w:highlight w:val="yellow"/>
          <w:lang w:val="bg-BG"/>
        </w:rPr>
        <w:t>The form should contain the following validations:</w:t>
      </w:r>
    </w:p>
    <w:p w14:paraId="143AAE20" w14:textId="6C045023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="007A08C4" w:rsidRPr="006322FF">
        <w:rPr>
          <w:b/>
          <w:noProof/>
          <w:highlight w:val="yellow"/>
        </w:rPr>
        <w:t>title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6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2A36AC1C" w14:textId="34735A1A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description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10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0E7587A4" w14:textId="48547914" w:rsidR="00AB1815" w:rsidRPr="006322FF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image</w:t>
      </w:r>
      <w:r w:rsidRPr="006322FF">
        <w:rPr>
          <w:noProof/>
          <w:highlight w:val="yellow"/>
          <w:lang w:val="bg-BG"/>
        </w:rPr>
        <w:t xml:space="preserve"> should start with </w:t>
      </w:r>
      <w:r w:rsidRPr="006322FF">
        <w:rPr>
          <w:rFonts w:ascii="Consolas" w:hAnsi="Consolas"/>
          <w:b/>
          <w:noProof/>
          <w:highlight w:val="yellow"/>
          <w:lang w:val="bg-BG"/>
        </w:rPr>
        <w:t>"http://"</w:t>
      </w:r>
      <w:r w:rsidRPr="006322FF">
        <w:rPr>
          <w:noProof/>
          <w:highlight w:val="yellow"/>
          <w:lang w:val="bg-BG"/>
        </w:rPr>
        <w:t xml:space="preserve"> or </w:t>
      </w:r>
      <w:r w:rsidRPr="006322FF">
        <w:rPr>
          <w:rFonts w:ascii="Consolas" w:hAnsi="Consolas"/>
          <w:b/>
          <w:noProof/>
          <w:highlight w:val="yellow"/>
          <w:lang w:val="bg-BG"/>
        </w:rPr>
        <w:t>"https://"</w:t>
      </w:r>
      <w:r w:rsidR="00456C73" w:rsidRPr="006322FF">
        <w:rPr>
          <w:noProof/>
          <w:highlight w:val="yellow"/>
          <w:lang w:val="bg-BG"/>
        </w:rPr>
        <w:t>.</w:t>
      </w:r>
    </w:p>
    <w:p w14:paraId="0030EC5C" w14:textId="1C9CC41D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  <w:lang w:val="bg-BG"/>
        </w:rPr>
        <w:t>By</w:t>
      </w:r>
      <w:r w:rsidRPr="006322FF">
        <w:rPr>
          <w:noProof/>
          <w:highlight w:val="yellow"/>
          <w:lang w:val="bg-BG"/>
        </w:rPr>
        <w:t xml:space="preserve"> </w:t>
      </w:r>
      <w:r w:rsidRPr="006322FF">
        <w:rPr>
          <w:b/>
          <w:noProof/>
          <w:highlight w:val="yellow"/>
          <w:lang w:val="bg-BG"/>
        </w:rPr>
        <w:t>default</w:t>
      </w:r>
      <w:r w:rsidRPr="006322FF">
        <w:rPr>
          <w:noProof/>
          <w:highlight w:val="yellow"/>
          <w:lang w:val="bg-BG"/>
        </w:rPr>
        <w:t xml:space="preserve">, every newly created </w:t>
      </w:r>
      <w:r w:rsidR="00050442" w:rsidRPr="006322FF">
        <w:rPr>
          <w:noProof/>
          <w:highlight w:val="yellow"/>
          <w:lang w:val="bg-BG"/>
        </w:rPr>
        <w:t>idea</w:t>
      </w:r>
      <w:r w:rsidRPr="006322FF">
        <w:rPr>
          <w:noProof/>
          <w:highlight w:val="yellow"/>
          <w:lang w:val="bg-BG"/>
        </w:rPr>
        <w:t xml:space="preserve"> must have additional info</w:t>
      </w:r>
      <w:r w:rsidR="00484C0C" w:rsidRPr="006322FF">
        <w:rPr>
          <w:noProof/>
          <w:highlight w:val="yellow"/>
          <w:lang w:val="bg-BG"/>
        </w:rPr>
        <w:t>rmation</w:t>
      </w:r>
      <w:r w:rsidR="00456C73" w:rsidRPr="006322FF">
        <w:rPr>
          <w:noProof/>
          <w:highlight w:val="yellow"/>
          <w:lang w:val="bg-BG"/>
        </w:rPr>
        <w:t>:</w:t>
      </w:r>
    </w:p>
    <w:p w14:paraId="21C34DEB" w14:textId="62B6439D" w:rsidR="00484C0C" w:rsidRPr="006322FF" w:rsidRDefault="00192B1B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</w:rPr>
        <w:t>Creator</w:t>
      </w:r>
      <w:r w:rsidR="00484C0C" w:rsidRPr="006322FF">
        <w:rPr>
          <w:b/>
          <w:noProof/>
          <w:highlight w:val="yellow"/>
          <w:lang w:val="bg-BG"/>
        </w:rPr>
        <w:t xml:space="preserve">: </w:t>
      </w:r>
      <w:r w:rsidR="00484C0C" w:rsidRPr="006322FF">
        <w:rPr>
          <w:noProof/>
          <w:highlight w:val="yellow"/>
          <w:lang w:val="bg-BG"/>
        </w:rPr>
        <w:t xml:space="preserve">string representing the current </w:t>
      </w:r>
      <w:r w:rsidR="00050442" w:rsidRPr="006322FF">
        <w:rPr>
          <w:noProof/>
          <w:highlight w:val="yellow"/>
          <w:lang w:val="bg-BG"/>
        </w:rPr>
        <w:t>idea</w:t>
      </w:r>
      <w:r w:rsidR="00484C0C" w:rsidRPr="006322FF">
        <w:rPr>
          <w:noProof/>
          <w:highlight w:val="yellow"/>
          <w:lang w:val="bg-BG"/>
        </w:rPr>
        <w:t xml:space="preserve"> creator</w:t>
      </w:r>
      <w:r w:rsidR="00672DDB" w:rsidRPr="006322FF">
        <w:rPr>
          <w:noProof/>
          <w:highlight w:val="yellow"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86683C" w:rsidRDefault="00AB1815" w:rsidP="00484C0C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86683C">
        <w:rPr>
          <w:noProof/>
          <w:highlight w:val="yellow"/>
          <w:lang w:val="bg-BG"/>
        </w:rPr>
        <w:t xml:space="preserve">and the </w:t>
      </w:r>
      <w:r w:rsidR="009D1CD8" w:rsidRPr="0086683C">
        <w:rPr>
          <w:rStyle w:val="CodeChar"/>
          <w:highlight w:val="yellow"/>
        </w:rPr>
        <w:t>Dashboard</w:t>
      </w:r>
      <w:r w:rsidR="0040270C" w:rsidRPr="0086683C">
        <w:rPr>
          <w:b/>
          <w:noProof/>
          <w:highlight w:val="yellow"/>
          <w:lang w:val="bg-BG"/>
        </w:rPr>
        <w:t xml:space="preserve"> </w:t>
      </w:r>
      <w:r w:rsidR="0040270C" w:rsidRPr="0086683C">
        <w:rPr>
          <w:noProof/>
          <w:highlight w:val="yellow"/>
          <w:lang w:val="bg-BG"/>
        </w:rPr>
        <w:t>should be shown.</w:t>
      </w:r>
    </w:p>
    <w:p w14:paraId="60BD594D" w14:textId="194D2896" w:rsidR="00AB1815" w:rsidRPr="0086683C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inputs </w:t>
      </w:r>
      <w:r w:rsidR="00585FA8" w:rsidRPr="0086683C">
        <w:rPr>
          <w:noProof/>
          <w:highlight w:val="yellow"/>
          <w:lang w:val="bg-BG"/>
        </w:rPr>
        <w:t xml:space="preserve">fields </w:t>
      </w:r>
      <w:r w:rsidRPr="0086683C">
        <w:rPr>
          <w:noProof/>
          <w:highlight w:val="yellow"/>
          <w:lang w:val="bg-BG"/>
        </w:rPr>
        <w:t xml:space="preserve">in the form </w:t>
      </w:r>
      <w:r w:rsidRPr="0086683C">
        <w:rPr>
          <w:b/>
          <w:noProof/>
          <w:highlight w:val="yellow"/>
          <w:lang w:val="bg-BG"/>
        </w:rPr>
        <w:t>should be cleared</w:t>
      </w:r>
      <w:r w:rsidR="00585FA8" w:rsidRPr="0086683C">
        <w:rPr>
          <w:b/>
          <w:noProof/>
          <w:highlight w:val="yellow"/>
          <w:lang w:val="bg-BG"/>
        </w:rPr>
        <w:t>.</w:t>
      </w:r>
    </w:p>
    <w:p w14:paraId="6BDA509F" w14:textId="382FF285" w:rsidR="00827F82" w:rsidRPr="0086683C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</w:t>
      </w:r>
      <w:r w:rsidR="00BA3109" w:rsidRPr="0086683C">
        <w:rPr>
          <w:noProof/>
          <w:highlight w:val="yellow"/>
          <w:lang w:val="bg-BG"/>
        </w:rPr>
        <w:t xml:space="preserve">newly organizer </w:t>
      </w:r>
      <w:r w:rsidR="00050442" w:rsidRPr="0086683C">
        <w:rPr>
          <w:noProof/>
          <w:highlight w:val="yellow"/>
          <w:lang w:val="bg-BG"/>
        </w:rPr>
        <w:t>idea</w:t>
      </w:r>
      <w:r w:rsidR="00BA3109" w:rsidRPr="0086683C">
        <w:rPr>
          <w:noProof/>
          <w:highlight w:val="yellow"/>
          <w:lang w:val="bg-BG"/>
        </w:rPr>
        <w:t xml:space="preserve"> should be stored in the </w:t>
      </w:r>
      <w:r w:rsidR="00F8523D" w:rsidRPr="0086683C">
        <w:rPr>
          <w:noProof/>
          <w:highlight w:val="yellow"/>
          <w:lang w:val="bg-BG"/>
        </w:rPr>
        <w:t>K</w:t>
      </w:r>
      <w:r w:rsidR="00BA3109" w:rsidRPr="0086683C">
        <w:rPr>
          <w:noProof/>
          <w:highlight w:val="yellow"/>
          <w:lang w:val="bg-BG"/>
        </w:rPr>
        <w:t>in</w:t>
      </w:r>
      <w:r w:rsidR="00F8523D" w:rsidRPr="0086683C">
        <w:rPr>
          <w:noProof/>
          <w:highlight w:val="yellow"/>
          <w:lang w:val="bg-BG"/>
        </w:rPr>
        <w:t>v</w:t>
      </w:r>
      <w:r w:rsidR="00BA3109" w:rsidRPr="0086683C">
        <w:rPr>
          <w:noProof/>
          <w:highlight w:val="yellow"/>
          <w:lang w:val="bg-BG"/>
        </w:rPr>
        <w:t>ey collection "</w:t>
      </w:r>
      <w:r w:rsidR="00050442" w:rsidRPr="0086683C">
        <w:rPr>
          <w:rStyle w:val="CodeChar"/>
          <w:highlight w:val="yellow"/>
          <w:lang w:val="bg-BG"/>
        </w:rPr>
        <w:t>ideas</w:t>
      </w:r>
      <w:r w:rsidR="00BA3109" w:rsidRPr="0086683C">
        <w:rPr>
          <w:noProof/>
          <w:highlight w:val="yellow"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336AF37D">
            <wp:extent cx="934102" cy="750182"/>
            <wp:effectExtent l="19050" t="19050" r="18415" b="120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500" cy="75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lastRenderedPageBreak/>
        <w:t xml:space="preserve">Details </w:t>
      </w:r>
      <w:r w:rsidR="00050442" w:rsidRPr="00A80752">
        <w:rPr>
          <w:noProof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="008B0FB8" w:rsidRPr="00A80752">
        <w:rPr>
          <w:noProof/>
          <w:highlight w:val="yellow"/>
          <w:lang w:val="bg-BG"/>
        </w:rPr>
        <w:t>(</w:t>
      </w:r>
      <w:r w:rsidR="00192B1B" w:rsidRPr="00A80752">
        <w:rPr>
          <w:noProof/>
          <w:highlight w:val="yellow"/>
        </w:rPr>
        <w:t>10</w:t>
      </w:r>
      <w:r w:rsidR="008B0FB8" w:rsidRPr="00A80752">
        <w:rPr>
          <w:noProof/>
          <w:highlight w:val="yellow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</w:t>
      </w:r>
      <w:bookmarkStart w:id="0" w:name="_GoBack"/>
      <w:bookmarkEnd w:id="0"/>
      <w:r w:rsidRPr="00125D48">
        <w:rPr>
          <w:noProof/>
          <w:lang w:val="bg-BG"/>
        </w:rPr>
        <w:t xml:space="preserve">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Clicking the </w:t>
      </w:r>
      <w:r w:rsidRPr="00A80752">
        <w:rPr>
          <w:bCs/>
          <w:noProof/>
          <w:highlight w:val="yellow"/>
          <w:lang w:val="bg-BG"/>
        </w:rPr>
        <w:t>[</w:t>
      </w:r>
      <w:r w:rsidR="00355274" w:rsidRPr="00A80752">
        <w:rPr>
          <w:rStyle w:val="CodeChar"/>
          <w:highlight w:val="yellow"/>
        </w:rPr>
        <w:t>Details</w:t>
      </w:r>
      <w:r w:rsidRPr="00A80752">
        <w:rPr>
          <w:bCs/>
          <w:noProof/>
          <w:highlight w:val="yellow"/>
          <w:lang w:val="bg-BG"/>
        </w:rPr>
        <w:t>]</w:t>
      </w:r>
      <w:r w:rsidRPr="00A80752">
        <w:rPr>
          <w:b/>
          <w:noProof/>
          <w:highlight w:val="yellow"/>
          <w:lang w:val="bg-BG"/>
        </w:rPr>
        <w:t xml:space="preserve"> link </w:t>
      </w:r>
      <w:r w:rsidRPr="00A80752">
        <w:rPr>
          <w:bCs/>
          <w:noProof/>
          <w:highlight w:val="yellow"/>
          <w:lang w:val="bg-BG"/>
        </w:rPr>
        <w:t xml:space="preserve">in of a </w:t>
      </w:r>
      <w:r w:rsidRPr="00A80752">
        <w:rPr>
          <w:b/>
          <w:noProof/>
          <w:highlight w:val="yellow"/>
          <w:lang w:val="bg-BG"/>
        </w:rPr>
        <w:t xml:space="preserve">particular </w:t>
      </w:r>
      <w:r w:rsidR="00050442" w:rsidRPr="00A80752">
        <w:rPr>
          <w:b/>
          <w:noProof/>
          <w:highlight w:val="yellow"/>
          <w:lang w:val="bg-BG"/>
        </w:rPr>
        <w:t>idea</w:t>
      </w:r>
      <w:r w:rsidRPr="00A80752">
        <w:rPr>
          <w:bCs/>
          <w:noProof/>
          <w:highlight w:val="yellow"/>
          <w:lang w:val="bg-BG"/>
        </w:rPr>
        <w:t xml:space="preserve"> </w:t>
      </w:r>
      <w:r w:rsidRPr="00A80752">
        <w:rPr>
          <w:noProof/>
          <w:highlight w:val="yellow"/>
          <w:lang w:val="bg-BG"/>
        </w:rPr>
        <w:t xml:space="preserve">should </w:t>
      </w:r>
      <w:r w:rsidRPr="00A80752">
        <w:rPr>
          <w:b/>
          <w:bCs/>
          <w:noProof/>
          <w:highlight w:val="yellow"/>
          <w:lang w:val="bg-BG"/>
        </w:rPr>
        <w:t>display</w:t>
      </w:r>
      <w:r w:rsidRPr="00A80752">
        <w:rPr>
          <w:noProof/>
          <w:highlight w:val="yellow"/>
          <w:lang w:val="bg-BG"/>
        </w:rPr>
        <w:t xml:space="preserve"> the </w:t>
      </w:r>
      <w:r w:rsidR="00050442" w:rsidRPr="00A80752">
        <w:rPr>
          <w:rStyle w:val="CodeChar"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Details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page</w:t>
      </w:r>
      <w:r w:rsidRPr="00A80752">
        <w:rPr>
          <w:noProof/>
          <w:highlight w:val="yellow"/>
          <w:lang w:val="bg-BG"/>
        </w:rPr>
        <w:t>.</w:t>
      </w:r>
    </w:p>
    <w:p w14:paraId="1CC1A8D8" w14:textId="1DA68BDE" w:rsidR="003A2DD5" w:rsidRPr="00EB24E7" w:rsidRDefault="006D7358" w:rsidP="006D735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B24E7">
        <w:rPr>
          <w:noProof/>
          <w:highlight w:val="yellow"/>
          <w:lang w:val="bg-BG"/>
        </w:rPr>
        <w:t xml:space="preserve">If </w:t>
      </w:r>
      <w:r w:rsidR="003A2DD5" w:rsidRPr="00EB24E7">
        <w:rPr>
          <w:noProof/>
          <w:highlight w:val="yellow"/>
          <w:lang w:val="bg-BG"/>
        </w:rPr>
        <w:t>the currently logged</w:t>
      </w:r>
      <w:r w:rsidR="00551FCC" w:rsidRPr="00EB24E7">
        <w:rPr>
          <w:noProof/>
          <w:highlight w:val="yellow"/>
          <w:lang w:val="bg-BG"/>
        </w:rPr>
        <w:t>-in</w:t>
      </w:r>
      <w:r w:rsidR="003A2DD5" w:rsidRPr="00EB24E7">
        <w:rPr>
          <w:noProof/>
          <w:highlight w:val="yellow"/>
          <w:lang w:val="bg-BG"/>
        </w:rPr>
        <w:t xml:space="preserve"> user is the organizer of the </w:t>
      </w:r>
      <w:r w:rsidR="00050442" w:rsidRPr="00EB24E7">
        <w:rPr>
          <w:noProof/>
          <w:highlight w:val="yellow"/>
          <w:lang w:val="bg-BG"/>
        </w:rPr>
        <w:t>idea</w:t>
      </w:r>
      <w:r w:rsidR="003A2DD5" w:rsidRPr="00EB24E7">
        <w:rPr>
          <w:noProof/>
          <w:highlight w:val="yellow"/>
          <w:lang w:val="bg-BG"/>
        </w:rPr>
        <w:t xml:space="preserve">, </w:t>
      </w:r>
      <w:r w:rsidR="00572F23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Delete</w:t>
      </w:r>
      <w:r w:rsidR="00572F23" w:rsidRPr="00EB24E7">
        <w:rPr>
          <w:noProof/>
          <w:highlight w:val="yellow"/>
          <w:lang w:val="bg-BG"/>
        </w:rPr>
        <w:t xml:space="preserve">] </w:t>
      </w:r>
      <w:r w:rsidR="00355274" w:rsidRPr="00EB24E7">
        <w:rPr>
          <w:b/>
          <w:noProof/>
          <w:highlight w:val="yellow"/>
          <w:lang w:val="bg-BG"/>
        </w:rPr>
        <w:t>button</w:t>
      </w:r>
      <w:r w:rsidR="001F0288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noProof/>
          <w:highlight w:val="yellow"/>
          <w:lang w:val="bg-BG"/>
        </w:rPr>
        <w:t xml:space="preserve">should be </w:t>
      </w:r>
      <w:r w:rsidR="00AD34A4" w:rsidRPr="00EB24E7">
        <w:rPr>
          <w:noProof/>
          <w:highlight w:val="yellow"/>
          <w:lang w:val="bg-BG"/>
        </w:rPr>
        <w:t>set to</w:t>
      </w:r>
      <w:r w:rsidR="00AD34A4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b/>
          <w:noProof/>
          <w:highlight w:val="yellow"/>
          <w:lang w:val="bg-BG"/>
        </w:rPr>
        <w:t>visible</w:t>
      </w:r>
      <w:r w:rsidR="003A2DD5" w:rsidRPr="00EB24E7">
        <w:rPr>
          <w:noProof/>
          <w:highlight w:val="yellow"/>
          <w:lang w:val="bg-BG"/>
        </w:rPr>
        <w:t xml:space="preserve">, otherwise there </w:t>
      </w:r>
      <w:r w:rsidR="001F0288" w:rsidRPr="00EB24E7">
        <w:rPr>
          <w:noProof/>
          <w:highlight w:val="yellow"/>
          <w:lang w:val="bg-BG"/>
        </w:rPr>
        <w:t xml:space="preserve">should </w:t>
      </w:r>
      <w:r w:rsidR="003A2DD5" w:rsidRPr="00EB24E7">
        <w:rPr>
          <w:noProof/>
          <w:highlight w:val="yellow"/>
          <w:lang w:val="bg-BG"/>
        </w:rPr>
        <w:t xml:space="preserve">be </w:t>
      </w:r>
      <w:r w:rsidR="00355274" w:rsidRPr="00EB24E7">
        <w:rPr>
          <w:noProof/>
          <w:highlight w:val="yellow"/>
        </w:rPr>
        <w:t>2</w:t>
      </w:r>
      <w:r w:rsidR="003A2DD5" w:rsidRPr="00EB24E7">
        <w:rPr>
          <w:noProof/>
          <w:highlight w:val="yellow"/>
          <w:lang w:val="bg-BG"/>
        </w:rPr>
        <w:t xml:space="preserve"> button</w:t>
      </w:r>
      <w:r w:rsidR="00355274" w:rsidRPr="00EB24E7">
        <w:rPr>
          <w:noProof/>
          <w:highlight w:val="yellow"/>
        </w:rPr>
        <w:t>s</w:t>
      </w:r>
      <w:r w:rsidR="003A2DD5" w:rsidRPr="00EB24E7">
        <w:rPr>
          <w:noProof/>
          <w:highlight w:val="yellow"/>
          <w:lang w:val="bg-BG"/>
        </w:rPr>
        <w:t xml:space="preserve"> </w:t>
      </w:r>
      <w:r w:rsidR="006D40D9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Like</w:t>
      </w:r>
      <w:r w:rsidR="006D40D9" w:rsidRPr="00EB24E7">
        <w:rPr>
          <w:noProof/>
          <w:highlight w:val="yellow"/>
          <w:lang w:val="bg-BG"/>
        </w:rPr>
        <w:t>]</w:t>
      </w:r>
      <w:r w:rsidR="00355274" w:rsidRPr="00EB24E7">
        <w:rPr>
          <w:noProof/>
          <w:highlight w:val="yellow"/>
        </w:rPr>
        <w:t xml:space="preserve"> and </w:t>
      </w:r>
      <w:r w:rsidR="00355274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Comment</w:t>
      </w:r>
      <w:r w:rsidR="00355274" w:rsidRPr="00EB24E7">
        <w:rPr>
          <w:noProof/>
          <w:highlight w:val="yellow"/>
          <w:lang w:val="bg-BG"/>
        </w:rPr>
        <w:t>]</w:t>
      </w:r>
      <w:r w:rsidR="003A2DD5" w:rsidRPr="00EB24E7">
        <w:rPr>
          <w:noProof/>
          <w:highlight w:val="yellow"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70C6FCE" wp14:editId="384DE924">
            <wp:extent cx="1037564" cy="821800"/>
            <wp:effectExtent l="19050" t="19050" r="107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4779" cy="82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963A9C8" wp14:editId="284A59A6">
            <wp:extent cx="1056225" cy="854547"/>
            <wp:effectExtent l="19050" t="19050" r="1079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3687" cy="86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7D0E437F">
            <wp:extent cx="4022455" cy="3135086"/>
            <wp:effectExtent l="19050" t="19050" r="16510" b="273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524" cy="3135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0D152D" w14:textId="77777777" w:rsidR="00404C70" w:rsidRDefault="00404C70" w:rsidP="004A2906">
      <w:pPr>
        <w:spacing w:before="0" w:after="0" w:line="240" w:lineRule="auto"/>
      </w:pPr>
      <w:r>
        <w:separator/>
      </w:r>
    </w:p>
  </w:endnote>
  <w:endnote w:type="continuationSeparator" w:id="0">
    <w:p w14:paraId="3F2A3366" w14:textId="77777777" w:rsidR="00404C70" w:rsidRDefault="00404C70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5DDE30A6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238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238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5DDE30A6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2388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238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B6C3B" w14:textId="77777777" w:rsidR="00404C70" w:rsidRDefault="00404C70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96A7687" w14:textId="77777777" w:rsidR="00404C70" w:rsidRDefault="00404C70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2F61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46906"/>
    <w:rsid w:val="00351DC7"/>
    <w:rsid w:val="00355274"/>
    <w:rsid w:val="0035551F"/>
    <w:rsid w:val="00365248"/>
    <w:rsid w:val="003722A4"/>
    <w:rsid w:val="00372C76"/>
    <w:rsid w:val="00373970"/>
    <w:rsid w:val="0038191E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E6F"/>
    <w:rsid w:val="004017FD"/>
    <w:rsid w:val="004018D4"/>
    <w:rsid w:val="0040235E"/>
    <w:rsid w:val="0040270C"/>
    <w:rsid w:val="00404C70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0A96"/>
    <w:rsid w:val="004A2906"/>
    <w:rsid w:val="004A62CC"/>
    <w:rsid w:val="004B2EDA"/>
    <w:rsid w:val="004B506D"/>
    <w:rsid w:val="004C32EF"/>
    <w:rsid w:val="004C7EE5"/>
    <w:rsid w:val="004D356D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218"/>
    <w:rsid w:val="00520AF2"/>
    <w:rsid w:val="005215AE"/>
    <w:rsid w:val="00536E09"/>
    <w:rsid w:val="00537675"/>
    <w:rsid w:val="00537723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22FF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562D"/>
    <w:rsid w:val="00686922"/>
    <w:rsid w:val="006877ED"/>
    <w:rsid w:val="00687F98"/>
    <w:rsid w:val="00690352"/>
    <w:rsid w:val="006918BD"/>
    <w:rsid w:val="006928A1"/>
    <w:rsid w:val="006935E4"/>
    <w:rsid w:val="006941AE"/>
    <w:rsid w:val="006A3611"/>
    <w:rsid w:val="006B510B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6683C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34AF"/>
    <w:rsid w:val="009465D5"/>
    <w:rsid w:val="00947C93"/>
    <w:rsid w:val="009546B5"/>
    <w:rsid w:val="009564AB"/>
    <w:rsid w:val="009607E0"/>
    <w:rsid w:val="00961C9D"/>
    <w:rsid w:val="009801CC"/>
    <w:rsid w:val="00982388"/>
    <w:rsid w:val="00990219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475D1"/>
    <w:rsid w:val="00A51F0E"/>
    <w:rsid w:val="00A5743F"/>
    <w:rsid w:val="00A62B6F"/>
    <w:rsid w:val="00A64C80"/>
    <w:rsid w:val="00A65357"/>
    <w:rsid w:val="00A65DB7"/>
    <w:rsid w:val="00A65EFB"/>
    <w:rsid w:val="00A77E74"/>
    <w:rsid w:val="00A80752"/>
    <w:rsid w:val="00A80B1F"/>
    <w:rsid w:val="00A814B2"/>
    <w:rsid w:val="00A82110"/>
    <w:rsid w:val="00A8574D"/>
    <w:rsid w:val="00A86AD2"/>
    <w:rsid w:val="00AA19BB"/>
    <w:rsid w:val="00AB1815"/>
    <w:rsid w:val="00AC0378"/>
    <w:rsid w:val="00AC0534"/>
    <w:rsid w:val="00AC1169"/>
    <w:rsid w:val="00AC4022"/>
    <w:rsid w:val="00AC421D"/>
    <w:rsid w:val="00AD0B42"/>
    <w:rsid w:val="00AD3003"/>
    <w:rsid w:val="00AD34A4"/>
    <w:rsid w:val="00AD4E6D"/>
    <w:rsid w:val="00AD6DBC"/>
    <w:rsid w:val="00AD7DA4"/>
    <w:rsid w:val="00AE3016"/>
    <w:rsid w:val="00AE4F9E"/>
    <w:rsid w:val="00AF719C"/>
    <w:rsid w:val="00AF76FE"/>
    <w:rsid w:val="00B010E2"/>
    <w:rsid w:val="00B11E5E"/>
    <w:rsid w:val="00B213A9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33A4"/>
    <w:rsid w:val="00C0634C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B2E8A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062A0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21E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A41FA"/>
    <w:rsid w:val="00EB131F"/>
    <w:rsid w:val="00EB13E9"/>
    <w:rsid w:val="00EB24E7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36C6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9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0.png"/><Relationship Id="rId8" Type="http://schemas.openxmlformats.org/officeDocument/2006/relationships/image" Target="media/image27.png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3.png"/><Relationship Id="rId41" Type="http://schemas.openxmlformats.org/officeDocument/2006/relationships/image" Target="media/image3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87AD5-5CD0-4FEC-B938-6288D2E7C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319</TotalTime>
  <Pages>10</Pages>
  <Words>1016</Words>
  <Characters>5792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91</cp:revision>
  <dcterms:created xsi:type="dcterms:W3CDTF">2019-12-09T22:30:00Z</dcterms:created>
  <dcterms:modified xsi:type="dcterms:W3CDTF">2021-02-24T21:05:00Z</dcterms:modified>
</cp:coreProperties>
</file>